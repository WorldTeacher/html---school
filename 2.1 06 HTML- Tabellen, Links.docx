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AD137B" w14:textId="32FBA3C3" w:rsidR="00B11A88" w:rsidRPr="00121BBE" w:rsidRDefault="00121BBE" w:rsidP="00DD4676">
      <w:pPr>
        <w:rPr>
          <w:b/>
          <w:bCs/>
          <w:sz w:val="24"/>
          <w:szCs w:val="24"/>
          <w:u w:val="single"/>
        </w:rPr>
      </w:pPr>
      <w:r w:rsidRPr="00121BBE">
        <w:rPr>
          <w:b/>
          <w:bCs/>
          <w:sz w:val="24"/>
          <w:szCs w:val="24"/>
          <w:u w:val="single"/>
        </w:rPr>
        <w:t>4. Tabellen</w:t>
      </w:r>
    </w:p>
    <w:p w14:paraId="7AC64CE6" w14:textId="58848D78" w:rsidR="00121BBE" w:rsidRDefault="00121BBE" w:rsidP="00DD4676">
      <w:pPr>
        <w:rPr>
          <w:sz w:val="24"/>
          <w:szCs w:val="24"/>
        </w:rPr>
      </w:pPr>
      <w:r>
        <w:rPr>
          <w:noProof/>
          <w:lang w:eastAsia="de-DE"/>
        </w:rPr>
        <w:drawing>
          <wp:anchor distT="0" distB="0" distL="114300" distR="114300" simplePos="0" relativeHeight="251667456" behindDoc="1" locked="0" layoutInCell="1" allowOverlap="1" wp14:anchorId="58A4A400" wp14:editId="42132A2D">
            <wp:simplePos x="0" y="0"/>
            <wp:positionH relativeFrom="margin">
              <wp:align>left</wp:align>
            </wp:positionH>
            <wp:positionV relativeFrom="page">
              <wp:posOffset>1710267</wp:posOffset>
            </wp:positionV>
            <wp:extent cx="4834466" cy="2549467"/>
            <wp:effectExtent l="0" t="0" r="4445" b="381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900" t="26102" r="18651" b="17225"/>
                    <a:stretch/>
                  </pic:blipFill>
                  <pic:spPr bwMode="auto">
                    <a:xfrm>
                      <a:off x="0" y="0"/>
                      <a:ext cx="4834466" cy="254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1BBE">
        <w:rPr>
          <w:sz w:val="24"/>
          <w:szCs w:val="24"/>
        </w:rPr>
        <w:t>Tabellen bestehen aus Zeilen</w:t>
      </w:r>
      <w:r w:rsidR="00B437DD">
        <w:rPr>
          <w:sz w:val="24"/>
          <w:szCs w:val="24"/>
        </w:rPr>
        <w:t>.</w:t>
      </w:r>
      <w:r w:rsidRPr="00121BBE">
        <w:rPr>
          <w:sz w:val="24"/>
          <w:szCs w:val="24"/>
        </w:rPr>
        <w:t xml:space="preserve"> Tabellenzeilen bestehen aus Kopfzellen und Datenzellen</w:t>
      </w:r>
      <w:r w:rsidR="00B437DD">
        <w:rPr>
          <w:sz w:val="24"/>
          <w:szCs w:val="24"/>
        </w:rPr>
        <w:t>.</w:t>
      </w:r>
      <w:r w:rsidRPr="00121BBE">
        <w:rPr>
          <w:sz w:val="24"/>
          <w:szCs w:val="24"/>
        </w:rPr>
        <w:t xml:space="preserve"> In HTML bauen wir Tabellen mit diesen vier Elementen auf</w:t>
      </w:r>
      <w:r w:rsidR="00B437DD">
        <w:rPr>
          <w:sz w:val="24"/>
          <w:szCs w:val="24"/>
        </w:rPr>
        <w:t>.</w:t>
      </w:r>
    </w:p>
    <w:p w14:paraId="3C2168FB" w14:textId="68C54683" w:rsidR="00121BBE" w:rsidRDefault="00121BBE" w:rsidP="00DD4676">
      <w:pPr>
        <w:rPr>
          <w:sz w:val="24"/>
          <w:szCs w:val="24"/>
        </w:rPr>
      </w:pPr>
    </w:p>
    <w:p w14:paraId="732F0DEB" w14:textId="6F35D3A6" w:rsidR="00121BBE" w:rsidRDefault="00121BBE" w:rsidP="00DD4676">
      <w:pPr>
        <w:rPr>
          <w:sz w:val="24"/>
          <w:szCs w:val="24"/>
        </w:rPr>
      </w:pPr>
    </w:p>
    <w:p w14:paraId="7F057B11" w14:textId="104F2D72" w:rsidR="00121BBE" w:rsidRDefault="00121BBE" w:rsidP="00DD4676">
      <w:pPr>
        <w:rPr>
          <w:sz w:val="24"/>
          <w:szCs w:val="24"/>
        </w:rPr>
      </w:pPr>
    </w:p>
    <w:p w14:paraId="488F220A" w14:textId="3619B93E" w:rsidR="00121BBE" w:rsidRDefault="00121BBE" w:rsidP="00DD4676">
      <w:pPr>
        <w:rPr>
          <w:sz w:val="24"/>
          <w:szCs w:val="24"/>
        </w:rPr>
      </w:pPr>
    </w:p>
    <w:p w14:paraId="13E450AC" w14:textId="38F7A576" w:rsidR="00121BBE" w:rsidRDefault="00121BBE" w:rsidP="00DD4676">
      <w:pPr>
        <w:rPr>
          <w:sz w:val="24"/>
          <w:szCs w:val="24"/>
        </w:rPr>
      </w:pPr>
    </w:p>
    <w:p w14:paraId="0F936494" w14:textId="24864AE6" w:rsidR="00121BBE" w:rsidRDefault="00121BBE" w:rsidP="00DD4676">
      <w:pPr>
        <w:rPr>
          <w:sz w:val="24"/>
          <w:szCs w:val="24"/>
        </w:rPr>
      </w:pPr>
    </w:p>
    <w:p w14:paraId="4EF417D2" w14:textId="0542AAF6" w:rsidR="00121BBE" w:rsidRDefault="00121BBE" w:rsidP="00DD4676">
      <w:pPr>
        <w:rPr>
          <w:sz w:val="24"/>
          <w:szCs w:val="24"/>
        </w:rPr>
      </w:pPr>
    </w:p>
    <w:p w14:paraId="69A54069" w14:textId="03A4D9F5" w:rsidR="00121BBE" w:rsidRDefault="00121BBE" w:rsidP="00DD4676">
      <w:pPr>
        <w:rPr>
          <w:sz w:val="24"/>
          <w:szCs w:val="24"/>
        </w:rPr>
      </w:pPr>
    </w:p>
    <w:p w14:paraId="664A4F5D" w14:textId="4C879CDE" w:rsidR="00121BBE" w:rsidRDefault="00121BBE" w:rsidP="00DD4676">
      <w:pPr>
        <w:rPr>
          <w:sz w:val="24"/>
          <w:szCs w:val="24"/>
        </w:rPr>
      </w:pPr>
    </w:p>
    <w:p w14:paraId="0D12E446" w14:textId="26EF3050" w:rsidR="00121BBE" w:rsidRDefault="00121BBE" w:rsidP="00DD4676">
      <w:pPr>
        <w:rPr>
          <w:sz w:val="24"/>
          <w:szCs w:val="24"/>
        </w:rPr>
      </w:pPr>
      <w:r>
        <w:rPr>
          <w:noProof/>
          <w:lang w:eastAsia="de-DE"/>
        </w:rPr>
        <w:drawing>
          <wp:anchor distT="0" distB="0" distL="114300" distR="114300" simplePos="0" relativeHeight="251669504" behindDoc="1" locked="0" layoutInCell="1" allowOverlap="1" wp14:anchorId="041F35ED" wp14:editId="6A0AF81F">
            <wp:simplePos x="0" y="0"/>
            <wp:positionH relativeFrom="margin">
              <wp:align>left</wp:align>
            </wp:positionH>
            <wp:positionV relativeFrom="page">
              <wp:posOffset>4494953</wp:posOffset>
            </wp:positionV>
            <wp:extent cx="4798959" cy="1591733"/>
            <wp:effectExtent l="0" t="0" r="1905" b="889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88" t="42589" r="20621" b="22391"/>
                    <a:stretch/>
                  </pic:blipFill>
                  <pic:spPr bwMode="auto">
                    <a:xfrm>
                      <a:off x="0" y="0"/>
                      <a:ext cx="4814360" cy="1596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31ACA" w14:textId="41DDB991" w:rsidR="00121BBE" w:rsidRDefault="00121BBE" w:rsidP="00DD4676">
      <w:pPr>
        <w:rPr>
          <w:sz w:val="24"/>
          <w:szCs w:val="24"/>
        </w:rPr>
      </w:pPr>
    </w:p>
    <w:p w14:paraId="7224D6A0" w14:textId="662A92ED" w:rsidR="00121BBE" w:rsidRDefault="00121BBE" w:rsidP="00DD4676">
      <w:pPr>
        <w:rPr>
          <w:sz w:val="24"/>
          <w:szCs w:val="24"/>
        </w:rPr>
      </w:pPr>
    </w:p>
    <w:p w14:paraId="0A53810B" w14:textId="408A2889" w:rsidR="00121BBE" w:rsidRDefault="00121BBE" w:rsidP="00DD4676">
      <w:pPr>
        <w:rPr>
          <w:sz w:val="24"/>
          <w:szCs w:val="24"/>
        </w:rPr>
      </w:pPr>
    </w:p>
    <w:p w14:paraId="0F41E9B0" w14:textId="6EAEB736" w:rsidR="00121BBE" w:rsidRDefault="00121BBE" w:rsidP="00DD4676">
      <w:pPr>
        <w:rPr>
          <w:sz w:val="24"/>
          <w:szCs w:val="24"/>
        </w:rPr>
      </w:pPr>
    </w:p>
    <w:p w14:paraId="3FB78E40" w14:textId="184CA533" w:rsidR="00121BBE" w:rsidRDefault="00121BBE" w:rsidP="00DD4676">
      <w:pPr>
        <w:rPr>
          <w:sz w:val="24"/>
          <w:szCs w:val="24"/>
        </w:rPr>
      </w:pPr>
    </w:p>
    <w:p w14:paraId="4248622B" w14:textId="262C68A0" w:rsidR="00121BBE" w:rsidRPr="005A288B" w:rsidRDefault="00121BBE" w:rsidP="00DD4676">
      <w:pPr>
        <w:rPr>
          <w:b/>
          <w:bCs/>
          <w:sz w:val="24"/>
          <w:szCs w:val="24"/>
        </w:rPr>
      </w:pPr>
      <w:r w:rsidRPr="005A288B">
        <w:rPr>
          <w:b/>
          <w:bCs/>
          <w:sz w:val="24"/>
          <w:szCs w:val="24"/>
        </w:rPr>
        <w:t>Arbeitsauftrag:</w:t>
      </w:r>
    </w:p>
    <w:p w14:paraId="55181842" w14:textId="23517BA9" w:rsidR="00121BBE" w:rsidRDefault="00774989" w:rsidP="00DD4676">
      <w:pPr>
        <w:rPr>
          <w:sz w:val="24"/>
          <w:szCs w:val="24"/>
        </w:rPr>
      </w:pPr>
      <w:r>
        <w:rPr>
          <w:sz w:val="24"/>
          <w:szCs w:val="24"/>
        </w:rPr>
        <w:t>Erstellen Sie eine</w:t>
      </w:r>
      <w:r w:rsidR="00121BBE">
        <w:rPr>
          <w:sz w:val="24"/>
          <w:szCs w:val="24"/>
        </w:rPr>
        <w:t xml:space="preserve"> 3x3</w:t>
      </w:r>
      <w:r>
        <w:rPr>
          <w:sz w:val="24"/>
          <w:szCs w:val="24"/>
        </w:rPr>
        <w:t>-</w:t>
      </w:r>
      <w:r w:rsidR="00121BBE">
        <w:rPr>
          <w:sz w:val="24"/>
          <w:szCs w:val="24"/>
        </w:rPr>
        <w:t xml:space="preserve">Tabelle </w:t>
      </w:r>
      <w:r>
        <w:rPr>
          <w:sz w:val="24"/>
          <w:szCs w:val="24"/>
        </w:rPr>
        <w:t xml:space="preserve">wie unten mit </w:t>
      </w:r>
      <w:r w:rsidR="008E5135">
        <w:rPr>
          <w:sz w:val="24"/>
          <w:szCs w:val="24"/>
        </w:rPr>
        <w:t xml:space="preserve">Hilfe der </w:t>
      </w:r>
      <w:bookmarkStart w:id="0" w:name="_GoBack"/>
      <w:bookmarkEnd w:id="0"/>
      <w:r w:rsidR="008E5135">
        <w:rPr>
          <w:sz w:val="24"/>
          <w:szCs w:val="24"/>
        </w:rPr>
        <w:t xml:space="preserve">obigen </w:t>
      </w:r>
      <w:r>
        <w:rPr>
          <w:sz w:val="24"/>
          <w:szCs w:val="24"/>
        </w:rPr>
        <w:t>Tags</w:t>
      </w:r>
      <w:r w:rsidR="00121BBE">
        <w:rPr>
          <w:sz w:val="24"/>
          <w:szCs w:val="24"/>
        </w:rPr>
        <w:t xml:space="preserve">. Die oberste Zeile soll die Kopfzeile sein. </w:t>
      </w:r>
      <w:r>
        <w:rPr>
          <w:sz w:val="24"/>
          <w:szCs w:val="24"/>
        </w:rPr>
        <w:t xml:space="preserve">Die einzelnen Zellen sollen von links oben bis </w:t>
      </w:r>
      <w:r w:rsidR="00B11CC3">
        <w:rPr>
          <w:sz w:val="24"/>
          <w:szCs w:val="24"/>
        </w:rPr>
        <w:t>rechts</w:t>
      </w:r>
      <w:r>
        <w:rPr>
          <w:sz w:val="24"/>
          <w:szCs w:val="24"/>
        </w:rPr>
        <w:t xml:space="preserve"> unten von 1 bis 9 gekennzeichnet sein („Zelle 1“, „Zelle 2“,</w:t>
      </w:r>
      <w:r w:rsidR="001D43B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…). </w:t>
      </w:r>
      <w:r w:rsidRPr="00774989">
        <w:rPr>
          <w:b/>
          <w:sz w:val="24"/>
          <w:szCs w:val="24"/>
        </w:rPr>
        <w:t>Hinweis:</w:t>
      </w:r>
      <w:r>
        <w:rPr>
          <w:sz w:val="24"/>
          <w:szCs w:val="24"/>
        </w:rPr>
        <w:t xml:space="preserve"> Der Tabellenrahmen ist nicht sichtbar!</w:t>
      </w:r>
    </w:p>
    <w:p w14:paraId="68FEDC1E" w14:textId="66A1133E" w:rsidR="008E5135" w:rsidRDefault="008E5135" w:rsidP="00DD4676">
      <w:pPr>
        <w:rPr>
          <w:noProof/>
          <w:lang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677696" behindDoc="0" locked="0" layoutInCell="1" allowOverlap="1" wp14:anchorId="272796EC" wp14:editId="4C6C1600">
            <wp:simplePos x="0" y="0"/>
            <wp:positionH relativeFrom="margin">
              <wp:align>left</wp:align>
            </wp:positionH>
            <wp:positionV relativeFrom="page">
              <wp:posOffset>7411195</wp:posOffset>
            </wp:positionV>
            <wp:extent cx="5711825" cy="2065020"/>
            <wp:effectExtent l="0" t="0" r="3175" b="0"/>
            <wp:wrapNone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 rotWithShape="1">
                    <a:blip r:embed="rId10"/>
                    <a:srcRect l="40711" t="44941" r="27980" b="34935"/>
                    <a:stretch/>
                  </pic:blipFill>
                  <pic:spPr bwMode="auto">
                    <a:xfrm>
                      <a:off x="0" y="0"/>
                      <a:ext cx="5711825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48FD1" w14:textId="79E523F3" w:rsidR="005A288B" w:rsidRDefault="005A288B" w:rsidP="00DD4676">
      <w:pPr>
        <w:rPr>
          <w:sz w:val="24"/>
          <w:szCs w:val="24"/>
        </w:rPr>
      </w:pPr>
    </w:p>
    <w:p w14:paraId="33490644" w14:textId="46626ECE" w:rsidR="005A288B" w:rsidRDefault="005A288B" w:rsidP="00DD4676">
      <w:pPr>
        <w:rPr>
          <w:sz w:val="24"/>
          <w:szCs w:val="24"/>
        </w:rPr>
      </w:pPr>
    </w:p>
    <w:p w14:paraId="04728D2C" w14:textId="09D85320" w:rsidR="005A288B" w:rsidRDefault="005A288B" w:rsidP="00DD4676">
      <w:pPr>
        <w:rPr>
          <w:sz w:val="24"/>
          <w:szCs w:val="24"/>
        </w:rPr>
      </w:pPr>
    </w:p>
    <w:p w14:paraId="13E196CC" w14:textId="1503D851" w:rsidR="005A288B" w:rsidRDefault="005A288B" w:rsidP="00DD4676">
      <w:pPr>
        <w:rPr>
          <w:sz w:val="24"/>
          <w:szCs w:val="24"/>
        </w:rPr>
      </w:pPr>
    </w:p>
    <w:p w14:paraId="7994108A" w14:textId="14F954A8" w:rsidR="005A288B" w:rsidRDefault="005A288B" w:rsidP="00DD4676">
      <w:pPr>
        <w:rPr>
          <w:sz w:val="24"/>
          <w:szCs w:val="24"/>
        </w:rPr>
      </w:pPr>
    </w:p>
    <w:p w14:paraId="28775ACE" w14:textId="388512D0" w:rsidR="005A288B" w:rsidRDefault="005A288B" w:rsidP="00DD4676">
      <w:pPr>
        <w:rPr>
          <w:sz w:val="24"/>
          <w:szCs w:val="24"/>
        </w:rPr>
      </w:pPr>
    </w:p>
    <w:p w14:paraId="7E2D3B49" w14:textId="28486857" w:rsidR="005A288B" w:rsidRDefault="005A288B" w:rsidP="00DD4676">
      <w:pPr>
        <w:rPr>
          <w:sz w:val="24"/>
          <w:szCs w:val="24"/>
        </w:rPr>
      </w:pPr>
    </w:p>
    <w:p w14:paraId="7CD79F27" w14:textId="77019B4B" w:rsidR="005A288B" w:rsidRDefault="005A288B" w:rsidP="00DD4676">
      <w:pPr>
        <w:rPr>
          <w:sz w:val="24"/>
          <w:szCs w:val="24"/>
        </w:rPr>
      </w:pPr>
    </w:p>
    <w:p w14:paraId="13AF7D77" w14:textId="4E6D0364" w:rsidR="005A288B" w:rsidRDefault="005A288B" w:rsidP="00DD4676">
      <w:pPr>
        <w:rPr>
          <w:sz w:val="24"/>
          <w:szCs w:val="24"/>
        </w:rPr>
      </w:pPr>
    </w:p>
    <w:p w14:paraId="3246989B" w14:textId="4A67BBD8" w:rsidR="005A288B" w:rsidRPr="005A288B" w:rsidRDefault="005A288B" w:rsidP="00DD4676">
      <w:pPr>
        <w:rPr>
          <w:b/>
          <w:bCs/>
          <w:sz w:val="24"/>
          <w:szCs w:val="24"/>
          <w:u w:val="single"/>
        </w:rPr>
      </w:pPr>
      <w:r w:rsidRPr="005A288B">
        <w:rPr>
          <w:b/>
          <w:bCs/>
          <w:sz w:val="24"/>
          <w:szCs w:val="24"/>
          <w:u w:val="single"/>
        </w:rPr>
        <w:lastRenderedPageBreak/>
        <w:t xml:space="preserve">5. Hyperlinks </w:t>
      </w:r>
    </w:p>
    <w:p w14:paraId="4FBFF703" w14:textId="0180BADC" w:rsidR="005A288B" w:rsidRDefault="005A288B" w:rsidP="00DD4676">
      <w:pPr>
        <w:rPr>
          <w:sz w:val="24"/>
          <w:szCs w:val="24"/>
        </w:rPr>
      </w:pPr>
      <w:r w:rsidRPr="005A288B">
        <w:rPr>
          <w:sz w:val="24"/>
          <w:szCs w:val="24"/>
        </w:rPr>
        <w:t>Angenommen wir haben zwei Webseiten erstellt</w:t>
      </w:r>
      <w:r w:rsidR="00B437DD">
        <w:rPr>
          <w:sz w:val="24"/>
          <w:szCs w:val="24"/>
        </w:rPr>
        <w:t>.</w:t>
      </w:r>
      <w:r w:rsidRPr="005A288B">
        <w:rPr>
          <w:sz w:val="24"/>
          <w:szCs w:val="24"/>
        </w:rPr>
        <w:t xml:space="preserve"> Die Homepage haben wir als index.html gespeichert und die zweite Datei heißt </w:t>
      </w:r>
      <w:proofErr w:type="spellStart"/>
      <w:r w:rsidRPr="005A288B">
        <w:rPr>
          <w:sz w:val="24"/>
          <w:szCs w:val="24"/>
        </w:rPr>
        <w:t>ueber</w:t>
      </w:r>
      <w:proofErr w:type="spellEnd"/>
      <w:r w:rsidRPr="005A288B">
        <w:rPr>
          <w:sz w:val="24"/>
          <w:szCs w:val="24"/>
        </w:rPr>
        <w:t xml:space="preserve"> _mich.html. Damit Benutzer von der Homepage auf die Unterseite gelangen können</w:t>
      </w:r>
      <w:r w:rsidR="00B437DD">
        <w:rPr>
          <w:sz w:val="24"/>
          <w:szCs w:val="24"/>
        </w:rPr>
        <w:t>,</w:t>
      </w:r>
      <w:r w:rsidRPr="005A288B">
        <w:rPr>
          <w:sz w:val="24"/>
          <w:szCs w:val="24"/>
        </w:rPr>
        <w:t xml:space="preserve"> erstellen wir in HTML einen Hyperlink</w:t>
      </w:r>
      <w:r w:rsidR="00B437DD">
        <w:rPr>
          <w:sz w:val="24"/>
          <w:szCs w:val="24"/>
        </w:rPr>
        <w:t>.</w:t>
      </w:r>
      <w:r w:rsidRPr="005A288B">
        <w:rPr>
          <w:sz w:val="24"/>
          <w:szCs w:val="24"/>
        </w:rPr>
        <w:t xml:space="preserve"> Das HTML- Element hierzu ist </w:t>
      </w:r>
      <w:r w:rsidRPr="00124134">
        <w:rPr>
          <w:b/>
          <w:bCs/>
          <w:sz w:val="24"/>
          <w:szCs w:val="24"/>
        </w:rPr>
        <w:t>a</w:t>
      </w:r>
      <w:r w:rsidR="00B437DD">
        <w:rPr>
          <w:sz w:val="24"/>
          <w:szCs w:val="24"/>
        </w:rPr>
        <w:t>.</w:t>
      </w:r>
      <w:r w:rsidRPr="005A288B">
        <w:rPr>
          <w:sz w:val="24"/>
          <w:szCs w:val="24"/>
        </w:rPr>
        <w:t xml:space="preserve"> Zusätzlich wird aber immer das Attribut </w:t>
      </w:r>
      <w:proofErr w:type="spellStart"/>
      <w:r w:rsidRPr="00124134">
        <w:rPr>
          <w:b/>
          <w:bCs/>
          <w:sz w:val="24"/>
          <w:szCs w:val="24"/>
        </w:rPr>
        <w:t>href</w:t>
      </w:r>
      <w:proofErr w:type="spellEnd"/>
      <w:r w:rsidRPr="005A288B">
        <w:rPr>
          <w:sz w:val="24"/>
          <w:szCs w:val="24"/>
        </w:rPr>
        <w:t xml:space="preserve"> benötigt</w:t>
      </w:r>
      <w:r w:rsidR="00B437DD">
        <w:rPr>
          <w:sz w:val="24"/>
          <w:szCs w:val="24"/>
        </w:rPr>
        <w:t>,</w:t>
      </w:r>
      <w:r w:rsidRPr="005A288B">
        <w:rPr>
          <w:sz w:val="24"/>
          <w:szCs w:val="24"/>
        </w:rPr>
        <w:t xml:space="preserve"> dessen Wert dem Ziel-URL entspricht</w:t>
      </w:r>
      <w:r w:rsidR="00B437DD">
        <w:rPr>
          <w:sz w:val="24"/>
          <w:szCs w:val="24"/>
        </w:rPr>
        <w:t>.</w:t>
      </w:r>
    </w:p>
    <w:p w14:paraId="0679D741" w14:textId="497E04A6" w:rsidR="005A288B" w:rsidRDefault="00394143" w:rsidP="00DD4676">
      <w:pPr>
        <w:rPr>
          <w:sz w:val="24"/>
          <w:szCs w:val="24"/>
        </w:rPr>
      </w:pPr>
      <w:r>
        <w:rPr>
          <w:noProof/>
          <w:lang w:eastAsia="de-DE"/>
        </w:rPr>
        <w:drawing>
          <wp:anchor distT="0" distB="0" distL="114300" distR="114300" simplePos="0" relativeHeight="251673600" behindDoc="1" locked="0" layoutInCell="1" allowOverlap="1" wp14:anchorId="6A6CD984" wp14:editId="506EDFD1">
            <wp:simplePos x="0" y="0"/>
            <wp:positionH relativeFrom="margin">
              <wp:posOffset>-635</wp:posOffset>
            </wp:positionH>
            <wp:positionV relativeFrom="page">
              <wp:posOffset>2378287</wp:posOffset>
            </wp:positionV>
            <wp:extent cx="5257800" cy="2062190"/>
            <wp:effectExtent l="0" t="0" r="0" b="0"/>
            <wp:wrapNone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l="24986" t="16200" r="25922" b="49569"/>
                    <a:stretch/>
                  </pic:blipFill>
                  <pic:spPr bwMode="auto">
                    <a:xfrm>
                      <a:off x="0" y="0"/>
                      <a:ext cx="5257800" cy="206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A1DE7" w14:textId="77777777" w:rsidR="005A288B" w:rsidRDefault="005A288B" w:rsidP="00DD4676">
      <w:pPr>
        <w:rPr>
          <w:sz w:val="24"/>
          <w:szCs w:val="24"/>
        </w:rPr>
      </w:pPr>
    </w:p>
    <w:p w14:paraId="65099135" w14:textId="1DC0C765" w:rsidR="005A288B" w:rsidRDefault="005A288B" w:rsidP="00DD4676">
      <w:pPr>
        <w:rPr>
          <w:sz w:val="24"/>
          <w:szCs w:val="24"/>
        </w:rPr>
      </w:pPr>
    </w:p>
    <w:p w14:paraId="202141EA" w14:textId="039FCAB7" w:rsidR="005A288B" w:rsidRDefault="005A288B" w:rsidP="00DD4676">
      <w:pPr>
        <w:rPr>
          <w:sz w:val="24"/>
          <w:szCs w:val="24"/>
        </w:rPr>
      </w:pPr>
    </w:p>
    <w:p w14:paraId="5C81B77D" w14:textId="77777777" w:rsidR="005A288B" w:rsidRDefault="005A288B" w:rsidP="00DD4676">
      <w:pPr>
        <w:rPr>
          <w:sz w:val="24"/>
          <w:szCs w:val="24"/>
        </w:rPr>
      </w:pPr>
    </w:p>
    <w:p w14:paraId="1611285F" w14:textId="77777777" w:rsidR="005A288B" w:rsidRDefault="005A288B" w:rsidP="00DD4676">
      <w:pPr>
        <w:rPr>
          <w:sz w:val="24"/>
          <w:szCs w:val="24"/>
        </w:rPr>
      </w:pPr>
    </w:p>
    <w:p w14:paraId="4ADA668C" w14:textId="4A3D00D0" w:rsidR="005A288B" w:rsidRDefault="005A288B" w:rsidP="00DD4676">
      <w:pPr>
        <w:rPr>
          <w:sz w:val="24"/>
          <w:szCs w:val="24"/>
        </w:rPr>
      </w:pPr>
    </w:p>
    <w:p w14:paraId="7FDB2E29" w14:textId="7C183CB3" w:rsidR="005A288B" w:rsidRDefault="005A288B" w:rsidP="00DD4676">
      <w:pPr>
        <w:rPr>
          <w:sz w:val="24"/>
          <w:szCs w:val="24"/>
        </w:rPr>
      </w:pPr>
      <w:r w:rsidRPr="005A288B">
        <w:rPr>
          <w:sz w:val="24"/>
          <w:szCs w:val="24"/>
        </w:rPr>
        <w:t>Für lose Kopplung zwischen den Webseiten sorgt der relative URL</w:t>
      </w:r>
      <w:r w:rsidR="00B437DD">
        <w:rPr>
          <w:sz w:val="24"/>
          <w:szCs w:val="24"/>
        </w:rPr>
        <w:t>.</w:t>
      </w:r>
      <w:r w:rsidRPr="005A288B">
        <w:rPr>
          <w:sz w:val="24"/>
          <w:szCs w:val="24"/>
        </w:rPr>
        <w:t xml:space="preserve"> Damit Benutzer auf der Unterseite nicht „eingesperrt“ sind</w:t>
      </w:r>
      <w:r w:rsidR="00B437DD">
        <w:rPr>
          <w:sz w:val="24"/>
          <w:szCs w:val="24"/>
        </w:rPr>
        <w:t>,</w:t>
      </w:r>
      <w:r w:rsidRPr="005A288B">
        <w:rPr>
          <w:sz w:val="24"/>
          <w:szCs w:val="24"/>
        </w:rPr>
        <w:t xml:space="preserve"> sollte es stets einen Link zurück oder zu Home geben</w:t>
      </w:r>
      <w:r w:rsidR="00B437DD">
        <w:rPr>
          <w:sz w:val="24"/>
          <w:szCs w:val="24"/>
        </w:rPr>
        <w:t>.</w:t>
      </w:r>
      <w:r w:rsidRPr="005A288B">
        <w:rPr>
          <w:sz w:val="24"/>
          <w:szCs w:val="24"/>
        </w:rPr>
        <w:t xml:space="preserve"> </w:t>
      </w:r>
    </w:p>
    <w:p w14:paraId="0175EE03" w14:textId="77777777" w:rsidR="00394143" w:rsidRDefault="00394143" w:rsidP="00DD4676">
      <w:pPr>
        <w:rPr>
          <w:sz w:val="24"/>
          <w:szCs w:val="24"/>
        </w:rPr>
      </w:pPr>
    </w:p>
    <w:p w14:paraId="15699A2E" w14:textId="7D082C18" w:rsidR="005A288B" w:rsidRDefault="005A288B" w:rsidP="00DD4676">
      <w:pPr>
        <w:rPr>
          <w:sz w:val="24"/>
          <w:szCs w:val="24"/>
        </w:rPr>
      </w:pPr>
      <w:r w:rsidRPr="005A288B">
        <w:rPr>
          <w:sz w:val="24"/>
          <w:szCs w:val="24"/>
        </w:rPr>
        <w:t xml:space="preserve">Es gibt eine Reihe von sinnvollen Attributen für das Element </w:t>
      </w:r>
      <w:r w:rsidRPr="00124134">
        <w:rPr>
          <w:b/>
          <w:bCs/>
          <w:sz w:val="24"/>
          <w:szCs w:val="24"/>
        </w:rPr>
        <w:t>a</w:t>
      </w:r>
      <w:r w:rsidR="00B437DD">
        <w:rPr>
          <w:sz w:val="24"/>
          <w:szCs w:val="24"/>
        </w:rPr>
        <w:t>.</w:t>
      </w:r>
      <w:r w:rsidRPr="005A288B">
        <w:rPr>
          <w:sz w:val="24"/>
          <w:szCs w:val="24"/>
        </w:rPr>
        <w:t xml:space="preserve"> Wie alle Element- Attribute werden sie einfach durch Leerzeichen voneinander getrennt in das Start-Tag geschrieben</w:t>
      </w:r>
      <w:r w:rsidR="00B437DD">
        <w:rPr>
          <w:sz w:val="24"/>
          <w:szCs w:val="24"/>
        </w:rPr>
        <w:t>.</w:t>
      </w:r>
    </w:p>
    <w:p w14:paraId="68535E50" w14:textId="68F2CA86" w:rsidR="00E310D7" w:rsidRDefault="00394143" w:rsidP="00DD4676">
      <w:pPr>
        <w:rPr>
          <w:sz w:val="24"/>
          <w:szCs w:val="24"/>
        </w:rPr>
      </w:pPr>
      <w:r>
        <w:rPr>
          <w:noProof/>
          <w:lang w:eastAsia="de-DE"/>
        </w:rPr>
        <w:drawing>
          <wp:anchor distT="0" distB="0" distL="114300" distR="114300" simplePos="0" relativeHeight="251675648" behindDoc="1" locked="0" layoutInCell="1" allowOverlap="1" wp14:anchorId="62F40368" wp14:editId="12AF8ADD">
            <wp:simplePos x="0" y="0"/>
            <wp:positionH relativeFrom="margin">
              <wp:align>left</wp:align>
            </wp:positionH>
            <wp:positionV relativeFrom="page">
              <wp:posOffset>5801995</wp:posOffset>
            </wp:positionV>
            <wp:extent cx="5765800" cy="1334108"/>
            <wp:effectExtent l="0" t="0" r="6350" b="0"/>
            <wp:wrapNone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l="22340" t="37886" r="22387" b="39377"/>
                    <a:stretch/>
                  </pic:blipFill>
                  <pic:spPr bwMode="auto">
                    <a:xfrm>
                      <a:off x="0" y="0"/>
                      <a:ext cx="5765800" cy="133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1CE03" w14:textId="1233D158" w:rsidR="00E310D7" w:rsidRDefault="00E310D7" w:rsidP="00DD4676">
      <w:pPr>
        <w:rPr>
          <w:sz w:val="24"/>
          <w:szCs w:val="24"/>
        </w:rPr>
      </w:pPr>
    </w:p>
    <w:p w14:paraId="0B218968" w14:textId="4054F9D4" w:rsidR="00E310D7" w:rsidRDefault="00E310D7" w:rsidP="00DD4676">
      <w:pPr>
        <w:rPr>
          <w:sz w:val="24"/>
          <w:szCs w:val="24"/>
        </w:rPr>
      </w:pPr>
    </w:p>
    <w:p w14:paraId="5DA42C09" w14:textId="77777777" w:rsidR="00E310D7" w:rsidRDefault="00E310D7" w:rsidP="00DD4676">
      <w:pPr>
        <w:rPr>
          <w:sz w:val="24"/>
          <w:szCs w:val="24"/>
        </w:rPr>
      </w:pPr>
    </w:p>
    <w:p w14:paraId="729AB741" w14:textId="77777777" w:rsidR="00E310D7" w:rsidRDefault="00E310D7" w:rsidP="00DD4676">
      <w:pPr>
        <w:rPr>
          <w:sz w:val="24"/>
          <w:szCs w:val="24"/>
        </w:rPr>
      </w:pPr>
    </w:p>
    <w:p w14:paraId="14F13A21" w14:textId="77777777" w:rsidR="009E7285" w:rsidRPr="00996CAB" w:rsidRDefault="009E7285" w:rsidP="009E7285">
      <w:pPr>
        <w:rPr>
          <w:sz w:val="24"/>
          <w:szCs w:val="24"/>
        </w:rPr>
      </w:pPr>
      <w:r w:rsidRPr="00351838">
        <w:rPr>
          <w:b/>
          <w:bCs/>
          <w:sz w:val="24"/>
          <w:szCs w:val="24"/>
        </w:rPr>
        <w:t>Arbeitsauftrag:</w:t>
      </w:r>
      <w:r>
        <w:rPr>
          <w:b/>
          <w:bCs/>
          <w:sz w:val="24"/>
          <w:szCs w:val="24"/>
        </w:rPr>
        <w:br/>
      </w:r>
      <w:r w:rsidRPr="009330B4">
        <w:rPr>
          <w:sz w:val="24"/>
          <w:szCs w:val="24"/>
        </w:rPr>
        <w:t xml:space="preserve">Wählen Sie ein Produkt (z.B. Nagellack, </w:t>
      </w:r>
      <w:r>
        <w:rPr>
          <w:sz w:val="24"/>
          <w:szCs w:val="24"/>
        </w:rPr>
        <w:t>Schokolade</w:t>
      </w:r>
      <w:r w:rsidRPr="009330B4">
        <w:rPr>
          <w:sz w:val="24"/>
          <w:szCs w:val="24"/>
        </w:rPr>
        <w:t xml:space="preserve">, E-Bike, </w:t>
      </w:r>
      <w:r>
        <w:rPr>
          <w:sz w:val="24"/>
          <w:szCs w:val="24"/>
        </w:rPr>
        <w:t>Mobile-Game</w:t>
      </w:r>
      <w:r w:rsidRPr="009330B4">
        <w:rPr>
          <w:sz w:val="24"/>
          <w:szCs w:val="24"/>
        </w:rPr>
        <w:t xml:space="preserve">) und erstellen Sie dazu eine kleine Website, die einen Produktvergleich enthält . Nutzen Sie dazu zusätzlich zum HTML-Grundgerüst: </w:t>
      </w:r>
      <w:r>
        <w:rPr>
          <w:sz w:val="24"/>
          <w:szCs w:val="24"/>
        </w:rPr>
        <w:br/>
        <w:t>-</w:t>
      </w:r>
      <w:r w:rsidRPr="009330B4">
        <w:rPr>
          <w:sz w:val="24"/>
          <w:szCs w:val="24"/>
        </w:rPr>
        <w:t xml:space="preserve"> Überschrift </w:t>
      </w:r>
      <w:r>
        <w:rPr>
          <w:sz w:val="24"/>
          <w:szCs w:val="24"/>
        </w:rPr>
        <w:br/>
        <w:t>-</w:t>
      </w:r>
      <w:r w:rsidRPr="009330B4">
        <w:rPr>
          <w:sz w:val="24"/>
          <w:szCs w:val="24"/>
        </w:rPr>
        <w:t xml:space="preserve"> Absatz </w:t>
      </w:r>
      <w:r>
        <w:rPr>
          <w:sz w:val="24"/>
          <w:szCs w:val="24"/>
        </w:rPr>
        <w:br/>
        <w:t>-</w:t>
      </w:r>
      <w:r w:rsidRPr="009330B4">
        <w:rPr>
          <w:sz w:val="24"/>
          <w:szCs w:val="24"/>
        </w:rPr>
        <w:t xml:space="preserve"> eine Tabelle mit mindestens 3 Spalten und 4 Zeilen und Kopf- und Datenzellen</w:t>
      </w:r>
      <w:r>
        <w:rPr>
          <w:sz w:val="24"/>
          <w:szCs w:val="24"/>
        </w:rPr>
        <w:br/>
        <w:t xml:space="preserve">- verlinken Sie in der Tabelle die jeweiligen Produkte mit der entsprechenden Homepage </w:t>
      </w:r>
    </w:p>
    <w:p w14:paraId="054FBD8A" w14:textId="77777777" w:rsidR="009E7285" w:rsidRPr="009330B4" w:rsidRDefault="009E7285" w:rsidP="009E7285">
      <w:pPr>
        <w:rPr>
          <w:b/>
          <w:bCs/>
          <w:sz w:val="24"/>
          <w:szCs w:val="24"/>
        </w:rPr>
      </w:pPr>
      <w:r w:rsidRPr="00351838">
        <w:rPr>
          <w:b/>
          <w:bCs/>
          <w:sz w:val="24"/>
          <w:szCs w:val="24"/>
        </w:rPr>
        <w:t>Für die Schnellen:</w:t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>- Rufen Sie eine beliebige Seite im Internet auf, kopieren Sie den Quelltext heraus, verändern Sie eine bestehende Verlinkung und speichern Sie diese neu auf ihrem PC ab.</w:t>
      </w:r>
    </w:p>
    <w:p w14:paraId="22FEBB02" w14:textId="0845350F" w:rsidR="00394143" w:rsidRDefault="00394143" w:rsidP="00DD4676">
      <w:pPr>
        <w:rPr>
          <w:sz w:val="24"/>
          <w:szCs w:val="24"/>
        </w:rPr>
      </w:pPr>
    </w:p>
    <w:p w14:paraId="6E0556BB" w14:textId="0E9FCBD6" w:rsidR="00394143" w:rsidRDefault="00394143" w:rsidP="00DD4676">
      <w:pPr>
        <w:rPr>
          <w:sz w:val="24"/>
          <w:szCs w:val="24"/>
        </w:rPr>
      </w:pPr>
    </w:p>
    <w:sectPr w:rsidR="00394143" w:rsidSect="007B249C">
      <w:headerReference w:type="default" r:id="rId13"/>
      <w:pgSz w:w="11906" w:h="16838"/>
      <w:pgMar w:top="1417" w:right="1417" w:bottom="56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77B0C7" w14:textId="77777777" w:rsidR="00D9755D" w:rsidRDefault="00D9755D" w:rsidP="003A0814">
      <w:pPr>
        <w:spacing w:after="0" w:line="240" w:lineRule="auto"/>
      </w:pPr>
      <w:r>
        <w:separator/>
      </w:r>
    </w:p>
  </w:endnote>
  <w:endnote w:type="continuationSeparator" w:id="0">
    <w:p w14:paraId="710C0A1F" w14:textId="77777777" w:rsidR="00D9755D" w:rsidRDefault="00D9755D" w:rsidP="003A0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4E4703" w14:textId="77777777" w:rsidR="00D9755D" w:rsidRDefault="00D9755D" w:rsidP="003A0814">
      <w:pPr>
        <w:spacing w:after="0" w:line="240" w:lineRule="auto"/>
      </w:pPr>
      <w:r>
        <w:separator/>
      </w:r>
    </w:p>
  </w:footnote>
  <w:footnote w:type="continuationSeparator" w:id="0">
    <w:p w14:paraId="4FF14E57" w14:textId="77777777" w:rsidR="00D9755D" w:rsidRDefault="00D9755D" w:rsidP="003A08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38C959" w14:textId="27D5D954" w:rsidR="008C5B81" w:rsidRDefault="00937209" w:rsidP="008C5B81">
    <w:pPr>
      <w:pStyle w:val="Kopfzeile"/>
    </w:pPr>
    <w:r>
      <w:t>2</w:t>
    </w:r>
    <w:r w:rsidR="008C5B81">
      <w:t xml:space="preserve"> </w:t>
    </w:r>
    <w:r w:rsidRPr="00937209">
      <w:t>Entwicklung von Internetseiten</w:t>
    </w:r>
    <w:r w:rsidR="008C5B81">
      <w:tab/>
      <w:t>Informatik</w:t>
    </w:r>
    <w:r w:rsidR="008C5B81">
      <w:tab/>
      <w:t>Schroth</w:t>
    </w:r>
  </w:p>
  <w:p w14:paraId="79910D02" w14:textId="6946ECD5" w:rsidR="008C5B81" w:rsidRDefault="00937209" w:rsidP="008C5B81">
    <w:pPr>
      <w:pStyle w:val="Kopfzeile"/>
    </w:pPr>
    <w:r>
      <w:t>2.1 HTML -</w:t>
    </w:r>
    <w:r w:rsidR="00DB3199">
      <w:t xml:space="preserve"> zentrale Tags</w:t>
    </w:r>
    <w:r w:rsidR="008C5B81">
      <w:tab/>
    </w:r>
    <w:r w:rsidR="008C5B81">
      <w:tab/>
      <w:t>Datum:</w:t>
    </w:r>
  </w:p>
  <w:p w14:paraId="1DFF6423" w14:textId="76C8B0EF" w:rsidR="00311A8B" w:rsidRPr="008C5B81" w:rsidRDefault="00311A8B" w:rsidP="008C5B81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D00BFB"/>
    <w:multiLevelType w:val="hybridMultilevel"/>
    <w:tmpl w:val="989AC7F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50D87"/>
    <w:multiLevelType w:val="multilevel"/>
    <w:tmpl w:val="0407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439204FE"/>
    <w:multiLevelType w:val="hybridMultilevel"/>
    <w:tmpl w:val="C598D1A6"/>
    <w:lvl w:ilvl="0" w:tplc="294A5C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097770"/>
    <w:multiLevelType w:val="hybridMultilevel"/>
    <w:tmpl w:val="65E6A0AE"/>
    <w:lvl w:ilvl="0" w:tplc="F984D6A0">
      <w:start w:val="1"/>
      <w:numFmt w:val="bullet"/>
      <w:lvlText w:val="-"/>
      <w:lvlJc w:val="left"/>
      <w:pPr>
        <w:ind w:left="6312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703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775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847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919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991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1063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1135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12072" w:hanging="360"/>
      </w:pPr>
      <w:rPr>
        <w:rFonts w:ascii="Wingdings" w:hAnsi="Wingdings" w:hint="default"/>
      </w:rPr>
    </w:lvl>
  </w:abstractNum>
  <w:abstractNum w:abstractNumId="4" w15:restartNumberingAfterBreak="0">
    <w:nsid w:val="4A4739DE"/>
    <w:multiLevelType w:val="hybridMultilevel"/>
    <w:tmpl w:val="DFCC2B5E"/>
    <w:lvl w:ilvl="0" w:tplc="57C20E6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54604C"/>
    <w:multiLevelType w:val="hybridMultilevel"/>
    <w:tmpl w:val="F9108C52"/>
    <w:lvl w:ilvl="0" w:tplc="396426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5C39CA"/>
    <w:multiLevelType w:val="hybridMultilevel"/>
    <w:tmpl w:val="896C95B6"/>
    <w:lvl w:ilvl="0" w:tplc="7F30EC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585339"/>
    <w:multiLevelType w:val="hybridMultilevel"/>
    <w:tmpl w:val="57DACA06"/>
    <w:lvl w:ilvl="0" w:tplc="3E8E525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2"/>
  </w:num>
  <w:num w:numId="5">
    <w:abstractNumId w:val="3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814"/>
    <w:rsid w:val="000069F8"/>
    <w:rsid w:val="00010914"/>
    <w:rsid w:val="00030510"/>
    <w:rsid w:val="00031057"/>
    <w:rsid w:val="000313F9"/>
    <w:rsid w:val="000329BA"/>
    <w:rsid w:val="000507F3"/>
    <w:rsid w:val="00057063"/>
    <w:rsid w:val="00091420"/>
    <w:rsid w:val="000A17A5"/>
    <w:rsid w:val="000C33C3"/>
    <w:rsid w:val="000D6739"/>
    <w:rsid w:val="000E2242"/>
    <w:rsid w:val="000F07F7"/>
    <w:rsid w:val="00110641"/>
    <w:rsid w:val="00121BBE"/>
    <w:rsid w:val="00124134"/>
    <w:rsid w:val="00147B1D"/>
    <w:rsid w:val="00182EFF"/>
    <w:rsid w:val="00190184"/>
    <w:rsid w:val="00196A40"/>
    <w:rsid w:val="001B3094"/>
    <w:rsid w:val="001B7B95"/>
    <w:rsid w:val="001C017B"/>
    <w:rsid w:val="001C70F2"/>
    <w:rsid w:val="001D43BF"/>
    <w:rsid w:val="001F46F8"/>
    <w:rsid w:val="002012E8"/>
    <w:rsid w:val="00232C3F"/>
    <w:rsid w:val="002341C9"/>
    <w:rsid w:val="0024467D"/>
    <w:rsid w:val="0025042F"/>
    <w:rsid w:val="0025532B"/>
    <w:rsid w:val="0026026A"/>
    <w:rsid w:val="00277844"/>
    <w:rsid w:val="002B77F0"/>
    <w:rsid w:val="002B7F31"/>
    <w:rsid w:val="002D4959"/>
    <w:rsid w:val="002E0BA6"/>
    <w:rsid w:val="002E3234"/>
    <w:rsid w:val="002E3CE6"/>
    <w:rsid w:val="002F0F43"/>
    <w:rsid w:val="002F2060"/>
    <w:rsid w:val="002F4411"/>
    <w:rsid w:val="003014E9"/>
    <w:rsid w:val="0030298B"/>
    <w:rsid w:val="00311A8B"/>
    <w:rsid w:val="00321C51"/>
    <w:rsid w:val="0033616E"/>
    <w:rsid w:val="00340DD8"/>
    <w:rsid w:val="00343A69"/>
    <w:rsid w:val="00344AD9"/>
    <w:rsid w:val="00351838"/>
    <w:rsid w:val="00355C28"/>
    <w:rsid w:val="003835B6"/>
    <w:rsid w:val="003852BC"/>
    <w:rsid w:val="00393EB7"/>
    <w:rsid w:val="00394143"/>
    <w:rsid w:val="00394186"/>
    <w:rsid w:val="00395566"/>
    <w:rsid w:val="003A0814"/>
    <w:rsid w:val="003A5C2B"/>
    <w:rsid w:val="003B1631"/>
    <w:rsid w:val="003C1485"/>
    <w:rsid w:val="003D42A3"/>
    <w:rsid w:val="003F30E5"/>
    <w:rsid w:val="003F528F"/>
    <w:rsid w:val="00403764"/>
    <w:rsid w:val="004121BD"/>
    <w:rsid w:val="00474353"/>
    <w:rsid w:val="004801E9"/>
    <w:rsid w:val="00480374"/>
    <w:rsid w:val="004852EF"/>
    <w:rsid w:val="004A2553"/>
    <w:rsid w:val="004C2E67"/>
    <w:rsid w:val="004C3F6E"/>
    <w:rsid w:val="004C4652"/>
    <w:rsid w:val="004E0928"/>
    <w:rsid w:val="00510B84"/>
    <w:rsid w:val="00520D05"/>
    <w:rsid w:val="00524E47"/>
    <w:rsid w:val="005276B5"/>
    <w:rsid w:val="00535AAE"/>
    <w:rsid w:val="005421DC"/>
    <w:rsid w:val="0055356A"/>
    <w:rsid w:val="00562E35"/>
    <w:rsid w:val="00585A3E"/>
    <w:rsid w:val="005A288B"/>
    <w:rsid w:val="005C5D61"/>
    <w:rsid w:val="005E6729"/>
    <w:rsid w:val="005F1850"/>
    <w:rsid w:val="006001BB"/>
    <w:rsid w:val="00627DD7"/>
    <w:rsid w:val="006457A6"/>
    <w:rsid w:val="006571FF"/>
    <w:rsid w:val="00675075"/>
    <w:rsid w:val="00680651"/>
    <w:rsid w:val="00685A01"/>
    <w:rsid w:val="006A0D5A"/>
    <w:rsid w:val="00704226"/>
    <w:rsid w:val="00724BD1"/>
    <w:rsid w:val="00731001"/>
    <w:rsid w:val="00740D47"/>
    <w:rsid w:val="00742E1B"/>
    <w:rsid w:val="00754F3C"/>
    <w:rsid w:val="00755500"/>
    <w:rsid w:val="00771881"/>
    <w:rsid w:val="00774989"/>
    <w:rsid w:val="007979A0"/>
    <w:rsid w:val="007B249C"/>
    <w:rsid w:val="007C1647"/>
    <w:rsid w:val="007C669B"/>
    <w:rsid w:val="007E5EFB"/>
    <w:rsid w:val="007F2658"/>
    <w:rsid w:val="007F4AA4"/>
    <w:rsid w:val="008001FD"/>
    <w:rsid w:val="00811C35"/>
    <w:rsid w:val="0082150D"/>
    <w:rsid w:val="0084745D"/>
    <w:rsid w:val="00850560"/>
    <w:rsid w:val="0086474A"/>
    <w:rsid w:val="00866ED9"/>
    <w:rsid w:val="00867D42"/>
    <w:rsid w:val="00892434"/>
    <w:rsid w:val="00894A4C"/>
    <w:rsid w:val="00894CB6"/>
    <w:rsid w:val="008A18F7"/>
    <w:rsid w:val="008A3535"/>
    <w:rsid w:val="008B10C3"/>
    <w:rsid w:val="008B21A2"/>
    <w:rsid w:val="008C5194"/>
    <w:rsid w:val="008C5B81"/>
    <w:rsid w:val="008C7186"/>
    <w:rsid w:val="008D6856"/>
    <w:rsid w:val="008E5135"/>
    <w:rsid w:val="009019DD"/>
    <w:rsid w:val="00904983"/>
    <w:rsid w:val="009057D4"/>
    <w:rsid w:val="0091003E"/>
    <w:rsid w:val="00911849"/>
    <w:rsid w:val="009143E4"/>
    <w:rsid w:val="009330B4"/>
    <w:rsid w:val="00937209"/>
    <w:rsid w:val="00953C58"/>
    <w:rsid w:val="00956077"/>
    <w:rsid w:val="00976A1C"/>
    <w:rsid w:val="00994209"/>
    <w:rsid w:val="00996676"/>
    <w:rsid w:val="009B7CD4"/>
    <w:rsid w:val="009C725F"/>
    <w:rsid w:val="009E7285"/>
    <w:rsid w:val="00A0606E"/>
    <w:rsid w:val="00A315E7"/>
    <w:rsid w:val="00A35F79"/>
    <w:rsid w:val="00A500CA"/>
    <w:rsid w:val="00A5572E"/>
    <w:rsid w:val="00A55C9B"/>
    <w:rsid w:val="00A72413"/>
    <w:rsid w:val="00A859D3"/>
    <w:rsid w:val="00A87354"/>
    <w:rsid w:val="00A97862"/>
    <w:rsid w:val="00AD33B4"/>
    <w:rsid w:val="00AE1B84"/>
    <w:rsid w:val="00B03314"/>
    <w:rsid w:val="00B03A74"/>
    <w:rsid w:val="00B11A88"/>
    <w:rsid w:val="00B11CC3"/>
    <w:rsid w:val="00B141FF"/>
    <w:rsid w:val="00B26A3B"/>
    <w:rsid w:val="00B32A43"/>
    <w:rsid w:val="00B437DD"/>
    <w:rsid w:val="00B44BFE"/>
    <w:rsid w:val="00B4629E"/>
    <w:rsid w:val="00B651E7"/>
    <w:rsid w:val="00B834B8"/>
    <w:rsid w:val="00BD1F20"/>
    <w:rsid w:val="00BF0ED0"/>
    <w:rsid w:val="00BF7570"/>
    <w:rsid w:val="00C009C4"/>
    <w:rsid w:val="00C10A4B"/>
    <w:rsid w:val="00C13F5F"/>
    <w:rsid w:val="00C2380F"/>
    <w:rsid w:val="00C365A9"/>
    <w:rsid w:val="00C37207"/>
    <w:rsid w:val="00C51A83"/>
    <w:rsid w:val="00C6476D"/>
    <w:rsid w:val="00C66027"/>
    <w:rsid w:val="00C670B2"/>
    <w:rsid w:val="00C82BFE"/>
    <w:rsid w:val="00C8555E"/>
    <w:rsid w:val="00CA0C6C"/>
    <w:rsid w:val="00CA19F7"/>
    <w:rsid w:val="00CE3483"/>
    <w:rsid w:val="00CF45C5"/>
    <w:rsid w:val="00D349A7"/>
    <w:rsid w:val="00D56FDA"/>
    <w:rsid w:val="00D64D93"/>
    <w:rsid w:val="00D66CBC"/>
    <w:rsid w:val="00D80934"/>
    <w:rsid w:val="00D96F15"/>
    <w:rsid w:val="00D9755D"/>
    <w:rsid w:val="00DB135C"/>
    <w:rsid w:val="00DB3199"/>
    <w:rsid w:val="00DC3A9D"/>
    <w:rsid w:val="00DD4676"/>
    <w:rsid w:val="00DD7E2C"/>
    <w:rsid w:val="00DE1AC3"/>
    <w:rsid w:val="00E01F98"/>
    <w:rsid w:val="00E0280D"/>
    <w:rsid w:val="00E05F66"/>
    <w:rsid w:val="00E27108"/>
    <w:rsid w:val="00E310D7"/>
    <w:rsid w:val="00E32B26"/>
    <w:rsid w:val="00E33E50"/>
    <w:rsid w:val="00E47A57"/>
    <w:rsid w:val="00E70D9C"/>
    <w:rsid w:val="00E93722"/>
    <w:rsid w:val="00EB2FC7"/>
    <w:rsid w:val="00EE7DF5"/>
    <w:rsid w:val="00F041DF"/>
    <w:rsid w:val="00F0769E"/>
    <w:rsid w:val="00F10BA8"/>
    <w:rsid w:val="00F24936"/>
    <w:rsid w:val="00F2765D"/>
    <w:rsid w:val="00F32C49"/>
    <w:rsid w:val="00F64CD6"/>
    <w:rsid w:val="00F8206B"/>
    <w:rsid w:val="00F93D68"/>
    <w:rsid w:val="00FA3BCA"/>
    <w:rsid w:val="00FC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330DE8"/>
  <w15:chartTrackingRefBased/>
  <w15:docId w15:val="{A0A9EC0A-49A9-4C54-BC96-940AB794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1C017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060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A08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A0814"/>
  </w:style>
  <w:style w:type="paragraph" w:styleId="Fuzeile">
    <w:name w:val="footer"/>
    <w:basedOn w:val="Standard"/>
    <w:link w:val="FuzeileZchn"/>
    <w:uiPriority w:val="99"/>
    <w:unhideWhenUsed/>
    <w:rsid w:val="003A08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A0814"/>
  </w:style>
  <w:style w:type="table" w:styleId="Tabellenraster">
    <w:name w:val="Table Grid"/>
    <w:basedOn w:val="NormaleTabelle"/>
    <w:uiPriority w:val="39"/>
    <w:rsid w:val="002B7F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1C017B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customStyle="1" w:styleId="jnenbez">
    <w:name w:val="jnenbez"/>
    <w:basedOn w:val="Absatz-Standardschriftart"/>
    <w:rsid w:val="001C017B"/>
  </w:style>
  <w:style w:type="paragraph" w:styleId="Listenabsatz">
    <w:name w:val="List Paragraph"/>
    <w:basedOn w:val="Standard"/>
    <w:uiPriority w:val="34"/>
    <w:qFormat/>
    <w:rsid w:val="00C009C4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060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310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31001"/>
    <w:rPr>
      <w:rFonts w:ascii="Segoe UI" w:hAnsi="Segoe UI" w:cs="Segoe UI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311A8B"/>
    <w:rPr>
      <w:color w:val="0563C1" w:themeColor="hyperlink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311A8B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4C46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05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8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17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72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56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6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9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39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92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74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02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0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8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3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8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92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84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00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1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83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85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76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98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9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53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67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62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79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89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39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18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7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2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0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35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3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75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1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79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1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92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8575">
          <a:solidFill>
            <a:schemeClr val="tx1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26BD0A-7282-4E79-9547-0F9CD95CE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61861AE2</Template>
  <TotalTime>0</TotalTime>
  <Pages>2</Pages>
  <Words>252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Schroth</dc:creator>
  <cp:keywords/>
  <dc:description/>
  <cp:lastModifiedBy>Christoph Bertsche</cp:lastModifiedBy>
  <cp:revision>8</cp:revision>
  <cp:lastPrinted>2019-08-19T15:53:00Z</cp:lastPrinted>
  <dcterms:created xsi:type="dcterms:W3CDTF">2022-01-03T16:12:00Z</dcterms:created>
  <dcterms:modified xsi:type="dcterms:W3CDTF">2022-01-25T13:21:00Z</dcterms:modified>
</cp:coreProperties>
</file>